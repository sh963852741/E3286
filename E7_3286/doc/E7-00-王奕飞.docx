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F8D27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5BBEF5CB" wp14:editId="47E84F47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78E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36362B2A" wp14:editId="5722B1F7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C21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52D23CA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FC2BFE4" w14:textId="77777777" w:rsidR="00AC1E74" w:rsidRDefault="00AC1E74" w:rsidP="00020260">
      <w:pPr>
        <w:spacing w:line="720" w:lineRule="auto"/>
      </w:pPr>
    </w:p>
    <w:p w14:paraId="6D4880EA" w14:textId="137826FB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15292118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E1375A">
        <w:rPr>
          <w:rFonts w:ascii="Times New Roman" w:hAnsi="Times New Roman" w:hint="eastAsia"/>
          <w:b/>
          <w:sz w:val="28"/>
          <w:szCs w:val="28"/>
          <w:u w:val="single"/>
        </w:rPr>
        <w:t>7</w:t>
      </w:r>
      <w:r w:rsidR="00EF42A1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E1375A" w:rsidRPr="00E1375A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21529211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1869137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6635340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46635340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27D965C" w14:textId="64A72C72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01999309" w:edGrp="everyone"/>
      <w:r w:rsidR="00133A8D">
        <w:rPr>
          <w:rFonts w:ascii="Times New Roman" w:hAnsi="Times New Roman" w:hint="eastAsia"/>
          <w:b/>
          <w:sz w:val="28"/>
          <w:szCs w:val="28"/>
          <w:u w:val="single"/>
        </w:rPr>
        <w:t>王奕飞</w:t>
      </w:r>
      <w:permEnd w:id="170199930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6FE4E24" w14:textId="4DEAEEB5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51989111" w:edGrp="everyone"/>
      <w:r w:rsidR="00133A8D">
        <w:rPr>
          <w:rFonts w:ascii="Times New Roman" w:hAnsi="Times New Roman" w:hint="eastAsia"/>
          <w:b/>
          <w:sz w:val="28"/>
          <w:szCs w:val="28"/>
          <w:u w:val="single"/>
        </w:rPr>
        <w:t>24320182203286</w:t>
      </w:r>
      <w:permEnd w:id="105198911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508ABB1" w14:textId="4ABCB60F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300972206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30097220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825244082" w:edGrp="everyone"/>
      <w:r w:rsidR="00E1375A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1825244082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408857374" w:edGrp="everyone"/>
      <w:r w:rsidR="00EF42A1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140885737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8AFA5BA" w14:textId="17CA495D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426855689" w:edGrp="everyone"/>
      <w:r w:rsidR="007463A1">
        <w:rPr>
          <w:b/>
          <w:sz w:val="28"/>
          <w:szCs w:val="28"/>
        </w:rPr>
        <w:t>20</w:t>
      </w:r>
      <w:permEnd w:id="426855689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190083943" w:edGrp="everyone"/>
      <w:r>
        <w:rPr>
          <w:rFonts w:hint="eastAsia"/>
          <w:b/>
          <w:sz w:val="28"/>
          <w:szCs w:val="28"/>
        </w:rPr>
        <w:t xml:space="preserve"> </w:t>
      </w:r>
      <w:r w:rsidR="00E1375A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119008394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78017637" w:edGrp="everyone"/>
      <w:r w:rsidR="00EF42A1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</w:t>
      </w:r>
      <w:permEnd w:id="78017637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3575B74C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005B994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666C7A87" w14:textId="659A60F2" w:rsidR="00491B9C" w:rsidRDefault="00491B9C" w:rsidP="00491B9C">
      <w:pPr>
        <w:pStyle w:val="1"/>
        <w:spacing w:before="240" w:after="240"/>
      </w:pPr>
      <w:permStart w:id="1568473837" w:edGrp="everyone"/>
      <w:permEnd w:id="1568473837"/>
      <w:r>
        <w:t>实验环境</w:t>
      </w:r>
    </w:p>
    <w:p w14:paraId="3E90CE6D" w14:textId="6BDFB633" w:rsidR="00E1375A" w:rsidRDefault="00E1375A" w:rsidP="00491B9C">
      <w:pPr>
        <w:pStyle w:val="a0"/>
        <w:spacing w:before="120" w:after="120"/>
        <w:ind w:firstLine="480"/>
      </w:pPr>
      <w:permStart w:id="1410365583" w:edGrp="everyone"/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2016</w:t>
      </w:r>
    </w:p>
    <w:permEnd w:id="1410365583"/>
    <w:p w14:paraId="67997010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5CA0DC94" w14:textId="4568D09A" w:rsidR="00E1375A" w:rsidRDefault="00E1375A" w:rsidP="00E1375A">
      <w:pPr>
        <w:spacing w:before="120" w:after="120"/>
      </w:pPr>
      <w:permStart w:id="2078938462" w:edGrp="everyone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）配置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14:paraId="725851EB" w14:textId="77777777" w:rsidR="00E1375A" w:rsidRDefault="00E1375A" w:rsidP="00E1375A">
      <w:pPr>
        <w:spacing w:before="120" w:after="1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上安装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0AC8A802" w14:textId="77777777" w:rsidR="00E1375A" w:rsidRDefault="00E1375A" w:rsidP="00E1375A">
      <w:r>
        <w:t xml:space="preserve">       </w:t>
      </w:r>
      <w:r>
        <w:rPr>
          <w:rFonts w:hint="eastAsia"/>
        </w:rPr>
        <w:t>2</w:t>
      </w:r>
      <w:r>
        <w:rPr>
          <w:rFonts w:hint="eastAsia"/>
        </w:rPr>
        <w:t>、在正向查找区域新建区域</w:t>
      </w:r>
      <w:r>
        <w:rPr>
          <w:rFonts w:hint="eastAsia"/>
        </w:rPr>
        <w:t xml:space="preserve"> </w:t>
      </w:r>
      <w:r>
        <w:t xml:space="preserve">                               </w:t>
      </w:r>
    </w:p>
    <w:p w14:paraId="4EA9B859" w14:textId="6689B45C" w:rsidR="00E1375A" w:rsidRDefault="00E1375A" w:rsidP="00E1375A">
      <w:r>
        <w:rPr>
          <w:noProof/>
        </w:rPr>
        <w:drawing>
          <wp:inline distT="0" distB="0" distL="0" distR="0" wp14:anchorId="51780814" wp14:editId="592E76A0">
            <wp:extent cx="3688080" cy="19638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28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658" cy="19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1E43" w14:textId="1C7F2F3C" w:rsidR="00E1375A" w:rsidRDefault="00FB5129" w:rsidP="00E1375A">
      <w:r>
        <w:rPr>
          <w:noProof/>
        </w:rPr>
        <w:drawing>
          <wp:inline distT="0" distB="0" distL="0" distR="0" wp14:anchorId="12DA2D9A" wp14:editId="0D41DEAC">
            <wp:extent cx="3710940" cy="3115292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28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646" cy="31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D5A8" w14:textId="6DBD76FB" w:rsidR="00FB5129" w:rsidRDefault="00FB5129" w:rsidP="00E1375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、输入域名</w:t>
      </w:r>
      <w:r>
        <w:rPr>
          <w:rFonts w:hint="eastAsia"/>
        </w:rPr>
        <w:t xml:space="preserve"> wangyifei.</w:t>
      </w:r>
      <w:r>
        <w:t>com</w:t>
      </w:r>
    </w:p>
    <w:p w14:paraId="5C0397EA" w14:textId="2847545E" w:rsidR="00FB5129" w:rsidRDefault="00FB5129" w:rsidP="00E13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37C5112" wp14:editId="09936939">
            <wp:extent cx="3215640" cy="2627223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2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58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922" w14:textId="494D533B" w:rsidR="00FB5129" w:rsidRDefault="00FB5129" w:rsidP="00E137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7EC77D" wp14:editId="65E4FB07">
            <wp:extent cx="3246120" cy="260478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截图(28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372" cy="26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1598" w14:textId="77777777" w:rsidR="00E1375A" w:rsidRDefault="00E1375A" w:rsidP="00E1375A"/>
    <w:p w14:paraId="64DDC075" w14:textId="44166941" w:rsidR="00E1375A" w:rsidRDefault="00FB5129" w:rsidP="00E1375A">
      <w:r>
        <w:rPr>
          <w:rFonts w:hint="eastAsia"/>
        </w:rPr>
        <w:t>5</w:t>
      </w:r>
      <w:r>
        <w:rPr>
          <w:rFonts w:hint="eastAsia"/>
        </w:rPr>
        <w:t>、新建主机</w:t>
      </w:r>
    </w:p>
    <w:p w14:paraId="2AD0B171" w14:textId="1AF75A07" w:rsidR="00FB5129" w:rsidRDefault="00FB5129" w:rsidP="00E13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457C10" wp14:editId="5AE97123">
            <wp:extent cx="3101340" cy="274475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29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20" cy="27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371" w14:textId="3C1210E9" w:rsidR="00E1375A" w:rsidRDefault="00FB5129" w:rsidP="00E1375A">
      <w:r>
        <w:rPr>
          <w:rFonts w:hint="eastAsia"/>
        </w:rPr>
        <w:t>6</w:t>
      </w:r>
      <w:r>
        <w:rPr>
          <w:rFonts w:hint="eastAsia"/>
        </w:rPr>
        <w:t>、新建别名</w:t>
      </w:r>
    </w:p>
    <w:p w14:paraId="4CAAFDC3" w14:textId="00CCDF07" w:rsidR="00E1375A" w:rsidRDefault="00FB5129" w:rsidP="00E1375A">
      <w:r>
        <w:rPr>
          <w:noProof/>
        </w:rPr>
        <w:drawing>
          <wp:inline distT="0" distB="0" distL="0" distR="0" wp14:anchorId="4E94BD66" wp14:editId="6F9A623D">
            <wp:extent cx="2964180" cy="353025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29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96" cy="35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9F9" w14:textId="77777777" w:rsidR="00FB5129" w:rsidRDefault="00E1375A" w:rsidP="00E1375A">
      <w:r>
        <w:t xml:space="preserve">  </w:t>
      </w:r>
    </w:p>
    <w:p w14:paraId="579D1516" w14:textId="77777777" w:rsidR="00FB5129" w:rsidRDefault="00FB5129" w:rsidP="00E1375A">
      <w:r>
        <w:rPr>
          <w:rFonts w:hint="eastAsia"/>
        </w:rPr>
        <w:t>7</w:t>
      </w:r>
      <w:r>
        <w:rPr>
          <w:rFonts w:hint="eastAsia"/>
        </w:rPr>
        <w:t>、设置本机为</w:t>
      </w:r>
      <w:r>
        <w:rPr>
          <w:rFonts w:hint="eastAsia"/>
        </w:rPr>
        <w:t>DNS</w:t>
      </w:r>
      <w:r>
        <w:rPr>
          <w:rFonts w:hint="eastAsia"/>
        </w:rPr>
        <w:t>服务器地址</w:t>
      </w:r>
    </w:p>
    <w:p w14:paraId="7C6B290E" w14:textId="7B28F1AB" w:rsidR="00FB5129" w:rsidRDefault="00FB5129" w:rsidP="00E1375A">
      <w:r>
        <w:rPr>
          <w:noProof/>
        </w:rPr>
        <w:lastRenderedPageBreak/>
        <w:drawing>
          <wp:inline distT="0" distB="0" distL="0" distR="0" wp14:anchorId="7A74D9A8" wp14:editId="72549DD4">
            <wp:extent cx="2164080" cy="2665787"/>
            <wp:effectExtent l="0" t="0" r="762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29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995" cy="26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E18" w14:textId="77777777" w:rsidR="00FB5129" w:rsidRDefault="00FB5129" w:rsidP="00E1375A">
      <w:r>
        <w:rPr>
          <w:rFonts w:hint="eastAsia"/>
        </w:rPr>
        <w:t>8</w:t>
      </w:r>
      <w:r>
        <w:rPr>
          <w:rFonts w:hint="eastAsia"/>
        </w:rPr>
        <w:t>、通过</w:t>
      </w:r>
      <w:r>
        <w:rPr>
          <w:rFonts w:hint="eastAsia"/>
        </w:rPr>
        <w:t>ping</w:t>
      </w:r>
      <w:r>
        <w:rPr>
          <w:rFonts w:hint="eastAsia"/>
        </w:rPr>
        <w:t>命令来进行测试</w:t>
      </w:r>
    </w:p>
    <w:p w14:paraId="61176CEC" w14:textId="52C7B7CC" w:rsidR="00E1375A" w:rsidRDefault="00FB5129" w:rsidP="00E1375A">
      <w:r>
        <w:rPr>
          <w:noProof/>
        </w:rPr>
        <w:drawing>
          <wp:inline distT="0" distB="0" distL="0" distR="0" wp14:anchorId="1F8B9FFC" wp14:editId="4AC716EF">
            <wp:extent cx="3299460" cy="218169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截图(29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069" cy="21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A">
        <w:t xml:space="preserve">    </w:t>
      </w:r>
    </w:p>
    <w:p w14:paraId="52E2F94E" w14:textId="0E4CBD7E" w:rsidR="00FB5129" w:rsidRDefault="00FB5129" w:rsidP="00E1375A"/>
    <w:p w14:paraId="310E400C" w14:textId="09FDF7B8" w:rsidR="00FB5129" w:rsidRDefault="00FB5129" w:rsidP="00E1375A"/>
    <w:p w14:paraId="53D548D3" w14:textId="3F3B0015" w:rsidR="00FB5129" w:rsidRDefault="00FB5129" w:rsidP="00E1375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</w:t>
      </w:r>
      <w:r>
        <w:rPr>
          <w:rFonts w:hint="eastAsia"/>
        </w:rPr>
        <w:t>http</w:t>
      </w:r>
      <w:r>
        <w:rPr>
          <w:rFonts w:hint="eastAsia"/>
        </w:rPr>
        <w:t>服务</w:t>
      </w:r>
    </w:p>
    <w:p w14:paraId="557EEE4F" w14:textId="22E11843" w:rsidR="00FB5129" w:rsidRDefault="00300947" w:rsidP="00E1375A">
      <w:r>
        <w:rPr>
          <w:rFonts w:hint="eastAsia"/>
        </w:rPr>
        <w:t xml:space="preserve"> 1</w:t>
      </w:r>
      <w:r>
        <w:rPr>
          <w:rFonts w:hint="eastAsia"/>
        </w:rPr>
        <w:t>、安装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41A538EE" w14:textId="77777777" w:rsidR="00315DC3" w:rsidRDefault="00300947" w:rsidP="00E1375A">
      <w:r>
        <w:rPr>
          <w:rFonts w:hint="eastAsia"/>
        </w:rPr>
        <w:t xml:space="preserve"> 2</w:t>
      </w:r>
      <w:r>
        <w:rPr>
          <w:rFonts w:hint="eastAsia"/>
        </w:rPr>
        <w:t>、</w:t>
      </w:r>
      <w:r w:rsidR="00346E75">
        <w:rPr>
          <w:rFonts w:hint="eastAsia"/>
        </w:rPr>
        <w:t>新建一个</w:t>
      </w:r>
      <w:r w:rsidR="00315DC3">
        <w:rPr>
          <w:rFonts w:hint="eastAsia"/>
        </w:rPr>
        <w:t>网站</w:t>
      </w:r>
    </w:p>
    <w:p w14:paraId="60E5163D" w14:textId="2796766D" w:rsidR="00315DC3" w:rsidRDefault="00315DC3" w:rsidP="00E1375A">
      <w:r>
        <w:lastRenderedPageBreak/>
        <w:t xml:space="preserve">  </w:t>
      </w:r>
      <w:r>
        <w:rPr>
          <w:rFonts w:hint="eastAsia"/>
          <w:noProof/>
        </w:rPr>
        <w:drawing>
          <wp:inline distT="0" distB="0" distL="0" distR="0" wp14:anchorId="25B4050C" wp14:editId="2B8BA71B">
            <wp:extent cx="3512820" cy="258460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截图(29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96" cy="26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F3D" w14:textId="77777777" w:rsidR="00315DC3" w:rsidRDefault="00315DC3" w:rsidP="00E1375A"/>
    <w:p w14:paraId="454B41C5" w14:textId="05C76360" w:rsidR="00315DC3" w:rsidRDefault="00315DC3" w:rsidP="00E1375A">
      <w:r>
        <w:rPr>
          <w:rFonts w:hint="eastAsia"/>
        </w:rPr>
        <w:t>3</w:t>
      </w:r>
      <w:r>
        <w:rPr>
          <w:rFonts w:hint="eastAsia"/>
        </w:rPr>
        <w:t>、在磁盘中新建一个文件夹</w:t>
      </w:r>
    </w:p>
    <w:p w14:paraId="4D3BFAC5" w14:textId="11040D2D" w:rsidR="00315DC3" w:rsidRDefault="00315DC3" w:rsidP="00E1375A">
      <w:r>
        <w:rPr>
          <w:rFonts w:hint="eastAsia"/>
          <w:noProof/>
        </w:rPr>
        <w:drawing>
          <wp:inline distT="0" distB="0" distL="0" distR="0" wp14:anchorId="6D314FBA" wp14:editId="36612EEA">
            <wp:extent cx="3657600" cy="24739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截图(29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15" cy="24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653" w14:textId="7C79AFD1" w:rsidR="00315DC3" w:rsidRDefault="00315DC3" w:rsidP="00E1375A"/>
    <w:p w14:paraId="635ADFF5" w14:textId="7100B98C" w:rsidR="00315DC3" w:rsidRDefault="00315DC3" w:rsidP="00E1375A">
      <w:r>
        <w:rPr>
          <w:rFonts w:hint="eastAsia"/>
        </w:rPr>
        <w:t>4</w:t>
      </w:r>
      <w:r>
        <w:rPr>
          <w:rFonts w:hint="eastAsia"/>
        </w:rPr>
        <w:t>、</w:t>
      </w:r>
      <w:r w:rsidR="008C7299">
        <w:rPr>
          <w:rFonts w:hint="eastAsia"/>
        </w:rPr>
        <w:t>对添加的网站进行设置</w:t>
      </w:r>
    </w:p>
    <w:p w14:paraId="43DB15FD" w14:textId="5E543A1D" w:rsidR="008C7299" w:rsidRDefault="008C7299" w:rsidP="00E1375A">
      <w:r>
        <w:rPr>
          <w:rFonts w:hint="eastAsia"/>
          <w:noProof/>
        </w:rPr>
        <w:lastRenderedPageBreak/>
        <w:drawing>
          <wp:inline distT="0" distB="0" distL="0" distR="0" wp14:anchorId="13C8C6F7" wp14:editId="46D11660">
            <wp:extent cx="3531747" cy="34213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截图(29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52" cy="34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12F" w14:textId="28A49D2C" w:rsidR="008C7299" w:rsidRDefault="008C7299" w:rsidP="00E1375A"/>
    <w:p w14:paraId="4E2E72E1" w14:textId="7DE1F91D" w:rsidR="008C7299" w:rsidRDefault="008C7299" w:rsidP="00E1375A">
      <w:r>
        <w:rPr>
          <w:rFonts w:hint="eastAsia"/>
        </w:rPr>
        <w:t>5</w:t>
      </w:r>
      <w:r>
        <w:rPr>
          <w:rFonts w:hint="eastAsia"/>
        </w:rPr>
        <w:t>、启用目录浏览</w:t>
      </w:r>
    </w:p>
    <w:p w14:paraId="611EC592" w14:textId="2F9111C4" w:rsidR="008C7299" w:rsidRDefault="008C7299" w:rsidP="00E1375A">
      <w:r>
        <w:rPr>
          <w:rFonts w:hint="eastAsia"/>
          <w:noProof/>
        </w:rPr>
        <w:drawing>
          <wp:inline distT="0" distB="0" distL="0" distR="0" wp14:anchorId="4622305A" wp14:editId="56BDB95F">
            <wp:extent cx="3304872" cy="24155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截图(29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397" cy="24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F5F" w14:textId="5616FAE1" w:rsidR="008C7299" w:rsidRDefault="008C7299" w:rsidP="00E1375A"/>
    <w:p w14:paraId="4AA37051" w14:textId="76FA45F9" w:rsidR="008C7299" w:rsidRDefault="008C7299" w:rsidP="00E1375A">
      <w:r>
        <w:rPr>
          <w:rFonts w:hint="eastAsia"/>
        </w:rPr>
        <w:t>7</w:t>
      </w:r>
      <w:r>
        <w:rPr>
          <w:rFonts w:hint="eastAsia"/>
        </w:rPr>
        <w:t>、设置匿名访问</w:t>
      </w:r>
    </w:p>
    <w:p w14:paraId="7A5B621B" w14:textId="1E6E5ADB" w:rsidR="008C7299" w:rsidRDefault="008C7299" w:rsidP="00E13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A056E2" wp14:editId="46375C9D">
            <wp:extent cx="3336612" cy="2385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截图(29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774" cy="23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517D" w14:textId="77777777" w:rsidR="008C7299" w:rsidRDefault="008C7299" w:rsidP="00E1375A">
      <w:pPr>
        <w:rPr>
          <w:rFonts w:hint="eastAsia"/>
        </w:rPr>
      </w:pPr>
    </w:p>
    <w:p w14:paraId="458A8EB8" w14:textId="0FEE560E" w:rsidR="008C7299" w:rsidRDefault="008C7299" w:rsidP="00E1375A">
      <w:r>
        <w:rPr>
          <w:rFonts w:hint="eastAsia"/>
        </w:rPr>
        <w:t>8</w:t>
      </w:r>
      <w:r>
        <w:rPr>
          <w:rFonts w:hint="eastAsia"/>
        </w:rPr>
        <w:t>、进行测试</w:t>
      </w:r>
    </w:p>
    <w:p w14:paraId="7258633D" w14:textId="1D517AB2" w:rsidR="008C7299" w:rsidRDefault="008C7299" w:rsidP="00E1375A">
      <w:r>
        <w:rPr>
          <w:rFonts w:hint="eastAsia"/>
        </w:rPr>
        <w:t>通过域名进行访问</w:t>
      </w:r>
    </w:p>
    <w:p w14:paraId="59DCB968" w14:textId="54E8DE42" w:rsidR="008C7299" w:rsidRDefault="008C7299" w:rsidP="00E1375A">
      <w:r>
        <w:rPr>
          <w:rFonts w:hint="eastAsia"/>
          <w:noProof/>
        </w:rPr>
        <w:drawing>
          <wp:inline distT="0" distB="0" distL="0" distR="0" wp14:anchorId="463F39F9" wp14:editId="14A98477">
            <wp:extent cx="3459480" cy="2196209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截图(29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52" cy="22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2DF5" w14:textId="7E76D1F0" w:rsidR="008C7299" w:rsidRDefault="008C7299" w:rsidP="00E1375A">
      <w:pPr>
        <w:rPr>
          <w:rFonts w:hint="eastAsia"/>
        </w:rPr>
      </w:pPr>
    </w:p>
    <w:p w14:paraId="2F60DE66" w14:textId="6B2AEFB3" w:rsidR="008C7299" w:rsidRDefault="008C7299" w:rsidP="00E1375A">
      <w:r>
        <w:rPr>
          <w:rFonts w:hint="eastAsia"/>
        </w:rPr>
        <w:t>9</w:t>
      </w:r>
      <w:r>
        <w:rPr>
          <w:rFonts w:hint="eastAsia"/>
        </w:rPr>
        <w:t>、进行安全设置，进行基本身份验证</w:t>
      </w:r>
    </w:p>
    <w:p w14:paraId="693AA973" w14:textId="59AE70E3" w:rsidR="008C7299" w:rsidRDefault="008C7299" w:rsidP="00E1375A">
      <w:r>
        <w:rPr>
          <w:rFonts w:hint="eastAsia"/>
          <w:noProof/>
        </w:rPr>
        <w:drawing>
          <wp:inline distT="0" distB="0" distL="0" distR="0" wp14:anchorId="672FDF40" wp14:editId="533CAC65">
            <wp:extent cx="3337560" cy="24653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截图(30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18" cy="24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846" w14:textId="6AD18FD0" w:rsidR="008C7299" w:rsidRDefault="008C7299" w:rsidP="00E1375A">
      <w:r>
        <w:rPr>
          <w:rFonts w:hint="eastAsia"/>
        </w:rPr>
        <w:t>结果</w:t>
      </w:r>
    </w:p>
    <w:p w14:paraId="04870DE9" w14:textId="41AC9874" w:rsidR="008C7299" w:rsidRDefault="008C7299" w:rsidP="00E1375A">
      <w:r>
        <w:rPr>
          <w:rFonts w:hint="eastAsia"/>
          <w:noProof/>
        </w:rPr>
        <w:lastRenderedPageBreak/>
        <w:drawing>
          <wp:inline distT="0" distB="0" distL="0" distR="0" wp14:anchorId="7EE04B95" wp14:editId="77BA506F">
            <wp:extent cx="3588166" cy="27127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截图(30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42" cy="27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3CC" w14:textId="37B843EA" w:rsidR="008C7299" w:rsidRDefault="008C7299" w:rsidP="00E1375A"/>
    <w:p w14:paraId="331234A9" w14:textId="0AB5E058" w:rsidR="008C7299" w:rsidRDefault="008C7299" w:rsidP="00E1375A">
      <w:r>
        <w:rPr>
          <w:rFonts w:hint="eastAsia"/>
        </w:rPr>
        <w:t>10</w:t>
      </w:r>
      <w:r>
        <w:rPr>
          <w:rFonts w:hint="eastAsia"/>
        </w:rPr>
        <w:t>、进行流量设置</w:t>
      </w:r>
    </w:p>
    <w:p w14:paraId="7E6C4EFB" w14:textId="047303AF" w:rsidR="008C7299" w:rsidRDefault="008C7299" w:rsidP="00E1375A">
      <w:r>
        <w:rPr>
          <w:rFonts w:hint="eastAsia"/>
          <w:noProof/>
        </w:rPr>
        <w:drawing>
          <wp:inline distT="0" distB="0" distL="0" distR="0" wp14:anchorId="4DD9DC0D" wp14:editId="189AC48D">
            <wp:extent cx="3790449" cy="227076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截图(30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635" cy="22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F55D" w14:textId="6024F3FC" w:rsidR="008C7299" w:rsidRDefault="008C7299" w:rsidP="00E1375A"/>
    <w:p w14:paraId="04B10762" w14:textId="1674DF3F" w:rsidR="008C7299" w:rsidRDefault="008C7299" w:rsidP="00E1375A"/>
    <w:p w14:paraId="1CA5208C" w14:textId="405763CA" w:rsidR="008C7299" w:rsidRDefault="008C7299" w:rsidP="00E1375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</w:t>
      </w:r>
      <w:r>
        <w:rPr>
          <w:rFonts w:hint="eastAsia"/>
        </w:rPr>
        <w:t>https</w:t>
      </w:r>
      <w:r>
        <w:rPr>
          <w:rFonts w:hint="eastAsia"/>
        </w:rPr>
        <w:t>服务</w:t>
      </w:r>
    </w:p>
    <w:p w14:paraId="739C1279" w14:textId="58E5216F" w:rsidR="008C7299" w:rsidRDefault="00A204B3" w:rsidP="00E1375A">
      <w:r>
        <w:rPr>
          <w:rFonts w:hint="eastAsia"/>
        </w:rPr>
        <w:t>1</w:t>
      </w:r>
      <w:r>
        <w:rPr>
          <w:rFonts w:hint="eastAsia"/>
        </w:rPr>
        <w:t>、安装证书服务器</w:t>
      </w:r>
    </w:p>
    <w:p w14:paraId="69409629" w14:textId="2DFE546C" w:rsidR="00A204B3" w:rsidRDefault="00A204B3" w:rsidP="00E1375A">
      <w:r>
        <w:rPr>
          <w:rFonts w:hint="eastAsia"/>
          <w:noProof/>
        </w:rPr>
        <w:drawing>
          <wp:inline distT="0" distB="0" distL="0" distR="0" wp14:anchorId="1513A7E5" wp14:editId="1BA898E5">
            <wp:extent cx="2994660" cy="183561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截图(304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764" cy="18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74CD" w14:textId="75E0E1DE" w:rsidR="00A204B3" w:rsidRDefault="00A204B3" w:rsidP="00E1375A">
      <w:r>
        <w:rPr>
          <w:rFonts w:hint="eastAsia"/>
        </w:rPr>
        <w:t>2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管理器中创建证书申请</w:t>
      </w:r>
    </w:p>
    <w:p w14:paraId="4F45F08B" w14:textId="372764AF" w:rsidR="00DE7553" w:rsidRDefault="00DE7553" w:rsidP="00E1375A">
      <w:r>
        <w:rPr>
          <w:rFonts w:hint="eastAsia"/>
          <w:noProof/>
        </w:rPr>
        <w:lastRenderedPageBreak/>
        <w:drawing>
          <wp:inline distT="0" distB="0" distL="0" distR="0" wp14:anchorId="58CF3605" wp14:editId="61869472">
            <wp:extent cx="3451860" cy="198002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截图(305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142" cy="20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5FC" w14:textId="02F9CB02" w:rsidR="00DE7553" w:rsidRDefault="00DE7553" w:rsidP="00E1375A">
      <w:r>
        <w:rPr>
          <w:rFonts w:hint="eastAsia"/>
          <w:noProof/>
        </w:rPr>
        <w:drawing>
          <wp:inline distT="0" distB="0" distL="0" distR="0" wp14:anchorId="32ACB5FA" wp14:editId="57AAD432">
            <wp:extent cx="3474720" cy="25199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截图(30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665" cy="25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CD4A" w14:textId="02A4CBF2" w:rsidR="00DE7553" w:rsidRDefault="00DE7553" w:rsidP="00E1375A">
      <w:r>
        <w:rPr>
          <w:rFonts w:hint="eastAsia"/>
          <w:noProof/>
        </w:rPr>
        <w:drawing>
          <wp:inline distT="0" distB="0" distL="0" distR="0" wp14:anchorId="158857A5" wp14:editId="421D8C86">
            <wp:extent cx="3525198" cy="2705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截图(30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13" cy="27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BF89" w14:textId="7F673276" w:rsidR="00DE7553" w:rsidRDefault="00DE7553" w:rsidP="00E13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07D88C" wp14:editId="4CDAD983">
            <wp:extent cx="3598499" cy="29641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截图(30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63" cy="29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C5C4" w14:textId="77777777" w:rsidR="00DE7553" w:rsidRDefault="00DE7553" w:rsidP="00E1375A">
      <w:pPr>
        <w:rPr>
          <w:rFonts w:hint="eastAsia"/>
        </w:rPr>
      </w:pPr>
    </w:p>
    <w:p w14:paraId="37A36EA8" w14:textId="3EEC8E80" w:rsidR="00A204B3" w:rsidRDefault="00A204B3" w:rsidP="00E1375A"/>
    <w:p w14:paraId="1423944D" w14:textId="062BD70C" w:rsidR="00DE7553" w:rsidRDefault="00DE7553" w:rsidP="00E1375A">
      <w:r>
        <w:rPr>
          <w:rFonts w:hint="eastAsia"/>
        </w:rPr>
        <w:t>3</w:t>
      </w:r>
      <w:r>
        <w:rPr>
          <w:rFonts w:hint="eastAsia"/>
        </w:rPr>
        <w:t>、在证书颁发机构提交一个新的申请，用上一步获得的</w:t>
      </w:r>
      <w:r w:rsidR="00BA7C3F">
        <w:rPr>
          <w:rFonts w:hint="eastAsia"/>
        </w:rPr>
        <w:t>证书申请文件</w:t>
      </w:r>
    </w:p>
    <w:p w14:paraId="5AE5A313" w14:textId="4D569CDF" w:rsidR="00BA7C3F" w:rsidRDefault="00BA7C3F" w:rsidP="00E137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CCE816" wp14:editId="79FE8D40">
            <wp:extent cx="3169920" cy="2225181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截图(309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899" cy="22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6617" w14:textId="1989321A" w:rsidR="008C7299" w:rsidRDefault="00BA7C3F" w:rsidP="00E1375A">
      <w:r>
        <w:rPr>
          <w:rFonts w:hint="eastAsia"/>
        </w:rPr>
        <w:t>在挂起的申请中看到查找到这个申请并颁发</w:t>
      </w:r>
    </w:p>
    <w:p w14:paraId="164A5F33" w14:textId="3FB24AEA" w:rsidR="00BA7C3F" w:rsidRDefault="00BA7C3F" w:rsidP="00E137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F0D4F1" wp14:editId="7CBA8508">
            <wp:extent cx="3688080" cy="156316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屏幕截图(310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76" cy="156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D1D2" w14:textId="08BBF7C6" w:rsidR="008C7299" w:rsidRDefault="00BA7C3F" w:rsidP="00E1375A">
      <w:r>
        <w:rPr>
          <w:noProof/>
        </w:rPr>
        <w:lastRenderedPageBreak/>
        <w:drawing>
          <wp:inline distT="0" distB="0" distL="0" distR="0" wp14:anchorId="2FA921D2" wp14:editId="3435A306">
            <wp:extent cx="3787140" cy="1864640"/>
            <wp:effectExtent l="0" t="0" r="381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屏幕截图(31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958" cy="18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0B32" w14:textId="185F27E9" w:rsidR="00BA7C3F" w:rsidRDefault="00BA7C3F" w:rsidP="00E1375A">
      <w:r>
        <w:rPr>
          <w:noProof/>
        </w:rPr>
        <w:drawing>
          <wp:inline distT="0" distB="0" distL="0" distR="0" wp14:anchorId="740E306A" wp14:editId="53845FE1">
            <wp:extent cx="3886200" cy="1637242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屏幕截图(31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842" cy="16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E213" w14:textId="48261FE2" w:rsidR="00BA7C3F" w:rsidRDefault="00BA7C3F" w:rsidP="00E1375A"/>
    <w:p w14:paraId="79A1F28C" w14:textId="7B952D31" w:rsidR="00BA7C3F" w:rsidRDefault="00BA7C3F" w:rsidP="00E1375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、导出刚刚颁发的证书</w:t>
      </w:r>
    </w:p>
    <w:p w14:paraId="7B2BEDB2" w14:textId="008BA834" w:rsidR="00BA7C3F" w:rsidRDefault="00BA7C3F" w:rsidP="00E1375A">
      <w:r>
        <w:rPr>
          <w:rFonts w:hint="eastAsia"/>
          <w:noProof/>
        </w:rPr>
        <w:drawing>
          <wp:inline distT="0" distB="0" distL="0" distR="0" wp14:anchorId="0E8EACD1" wp14:editId="39BF722B">
            <wp:extent cx="2870614" cy="3406140"/>
            <wp:effectExtent l="0" t="0" r="635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截图(31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03" cy="34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786F" w14:textId="54AF46F5" w:rsidR="00BA7C3F" w:rsidRDefault="00BA7C3F" w:rsidP="00E1375A"/>
    <w:p w14:paraId="63421180" w14:textId="7F953E50" w:rsidR="00BA7C3F" w:rsidRDefault="00BA7C3F" w:rsidP="00E1375A">
      <w:r>
        <w:rPr>
          <w:rFonts w:hint="eastAsia"/>
          <w:noProof/>
        </w:rPr>
        <w:lastRenderedPageBreak/>
        <w:drawing>
          <wp:inline distT="0" distB="0" distL="0" distR="0" wp14:anchorId="36D1F875" wp14:editId="4B5B1083">
            <wp:extent cx="2829986" cy="2849880"/>
            <wp:effectExtent l="0" t="0" r="889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屏幕截图(31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15" cy="28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1A7" w14:textId="4EC1AC43" w:rsidR="00BA7C3F" w:rsidRDefault="00BA7C3F" w:rsidP="00E1375A"/>
    <w:p w14:paraId="76FA705C" w14:textId="516D419F" w:rsidR="00BA7C3F" w:rsidRDefault="00BA7C3F" w:rsidP="00E1375A">
      <w:r>
        <w:rPr>
          <w:rFonts w:hint="eastAsia"/>
          <w:noProof/>
        </w:rPr>
        <w:drawing>
          <wp:inline distT="0" distB="0" distL="0" distR="0" wp14:anchorId="7A887809" wp14:editId="7F8FF9C0">
            <wp:extent cx="3293868" cy="3093720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屏幕截图(315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110" cy="31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457" w14:textId="24ED95DC" w:rsidR="00BA7C3F" w:rsidRDefault="00BA7C3F" w:rsidP="00E1375A"/>
    <w:p w14:paraId="0C9D3B92" w14:textId="18E98741" w:rsidR="00BA7C3F" w:rsidRDefault="00BA7C3F" w:rsidP="00E1375A">
      <w:r>
        <w:rPr>
          <w:rFonts w:hint="eastAsia"/>
        </w:rPr>
        <w:t>5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管理器中完成证书申请</w:t>
      </w:r>
    </w:p>
    <w:p w14:paraId="51F682AF" w14:textId="1A565C50" w:rsidR="00BA7C3F" w:rsidRDefault="00BA7C3F" w:rsidP="00E13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2031F7" wp14:editId="3840A585">
            <wp:extent cx="4213860" cy="2927266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屏幕截图(316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43" cy="29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C208" w14:textId="629BECC5" w:rsidR="00BA7C3F" w:rsidRDefault="00BA7C3F" w:rsidP="00E1375A">
      <w:r>
        <w:rPr>
          <w:rFonts w:hint="eastAsia"/>
          <w:noProof/>
        </w:rPr>
        <w:drawing>
          <wp:inline distT="0" distB="0" distL="0" distR="0" wp14:anchorId="36824DB1" wp14:editId="79483811">
            <wp:extent cx="4082006" cy="34975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屏幕截图(31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794" cy="35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081" w14:textId="31B1BBB2" w:rsidR="00BA7C3F" w:rsidRDefault="00BA7C3F" w:rsidP="00E1375A"/>
    <w:p w14:paraId="0A7A79ED" w14:textId="5E47CB15" w:rsidR="00BA7C3F" w:rsidRDefault="00BA7C3F" w:rsidP="00E1375A"/>
    <w:p w14:paraId="410B361A" w14:textId="397F216A" w:rsidR="00BA7C3F" w:rsidRDefault="00BA7C3F" w:rsidP="00E1375A">
      <w:r>
        <w:rPr>
          <w:rFonts w:hint="eastAsia"/>
        </w:rPr>
        <w:t>6</w:t>
      </w:r>
      <w:r>
        <w:rPr>
          <w:rFonts w:hint="eastAsia"/>
        </w:rPr>
        <w:t>、创建一个</w:t>
      </w:r>
      <w:r>
        <w:rPr>
          <w:rFonts w:hint="eastAsia"/>
        </w:rPr>
        <w:t>https</w:t>
      </w:r>
      <w:r>
        <w:rPr>
          <w:rFonts w:hint="eastAsia"/>
        </w:rPr>
        <w:t>类型的网站，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证书选择刚刚创建的证书</w:t>
      </w:r>
    </w:p>
    <w:p w14:paraId="5D31C27D" w14:textId="2729CA46" w:rsidR="00BA7C3F" w:rsidRDefault="00BA7C3F" w:rsidP="00E1375A">
      <w:r>
        <w:rPr>
          <w:rFonts w:hint="eastAsia"/>
          <w:noProof/>
        </w:rPr>
        <w:lastRenderedPageBreak/>
        <w:drawing>
          <wp:inline distT="0" distB="0" distL="0" distR="0" wp14:anchorId="0B6704C9" wp14:editId="6BF167D8">
            <wp:extent cx="3603870" cy="4724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屏幕截图(318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60" cy="47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C33" w14:textId="57E0E7DC" w:rsidR="00BA7C3F" w:rsidRDefault="00BA7C3F" w:rsidP="00E1375A"/>
    <w:p w14:paraId="6A2BBE2F" w14:textId="0BE33744" w:rsidR="00BA7C3F" w:rsidRDefault="00BA7C3F" w:rsidP="00E1375A"/>
    <w:p w14:paraId="26CBDAE9" w14:textId="38E443DE" w:rsidR="00BA7C3F" w:rsidRDefault="00BA7C3F" w:rsidP="00E1375A">
      <w:r>
        <w:rPr>
          <w:rFonts w:hint="eastAsia"/>
        </w:rPr>
        <w:t>7</w:t>
      </w:r>
      <w:r>
        <w:rPr>
          <w:rFonts w:hint="eastAsia"/>
        </w:rPr>
        <w:t>、访问创建的网站进行测试</w:t>
      </w:r>
    </w:p>
    <w:p w14:paraId="280C677A" w14:textId="004CC73A" w:rsidR="00BA7C3F" w:rsidRDefault="00BA7C3F" w:rsidP="00E1375A">
      <w:r>
        <w:rPr>
          <w:noProof/>
        </w:rPr>
        <w:drawing>
          <wp:inline distT="0" distB="0" distL="0" distR="0" wp14:anchorId="1C63C191" wp14:editId="485F04ED">
            <wp:extent cx="3679523" cy="2628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屏幕截图(319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67" cy="26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A85B" w14:textId="3CEC5373" w:rsidR="00BA7C3F" w:rsidRDefault="0008669C" w:rsidP="00E1375A">
      <w:r>
        <w:rPr>
          <w:rFonts w:hint="eastAsia"/>
          <w:noProof/>
        </w:rPr>
        <w:lastRenderedPageBreak/>
        <w:drawing>
          <wp:inline distT="0" distB="0" distL="0" distR="0" wp14:anchorId="5308BF7C" wp14:editId="404F4A90">
            <wp:extent cx="3436620" cy="23057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屏幕截图(320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14" cy="23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426" w14:textId="26BF79B0" w:rsidR="0008669C" w:rsidRDefault="0008669C" w:rsidP="00E1375A"/>
    <w:p w14:paraId="1AAC0D49" w14:textId="3AD3E059" w:rsidR="0008669C" w:rsidRDefault="0008669C" w:rsidP="00E1375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）创建</w:t>
      </w:r>
      <w:r>
        <w:rPr>
          <w:rFonts w:hint="eastAsia"/>
        </w:rPr>
        <w:t>ftp</w:t>
      </w:r>
      <w:r>
        <w:rPr>
          <w:rFonts w:hint="eastAsia"/>
        </w:rPr>
        <w:t>服务</w:t>
      </w:r>
    </w:p>
    <w:p w14:paraId="6D528BD3" w14:textId="055FAC21" w:rsidR="0008669C" w:rsidRDefault="00755008" w:rsidP="00E1375A">
      <w:r>
        <w:rPr>
          <w:rFonts w:hint="eastAsia"/>
        </w:rPr>
        <w:t>安装完成</w:t>
      </w:r>
      <w:r>
        <w:rPr>
          <w:rFonts w:hint="eastAsia"/>
        </w:rPr>
        <w:t>serv-u</w:t>
      </w:r>
    </w:p>
    <w:p w14:paraId="7C8FCAB7" w14:textId="0145FE90" w:rsidR="00755008" w:rsidRDefault="00755008" w:rsidP="00755008">
      <w:pPr>
        <w:spacing w:before="120" w:after="120"/>
      </w:pPr>
      <w:r>
        <w:rPr>
          <w:rFonts w:hint="eastAsia"/>
        </w:rPr>
        <w:t>1</w:t>
      </w:r>
      <w:r>
        <w:rPr>
          <w:rFonts w:hint="eastAsia"/>
        </w:rPr>
        <w:t>、新建域</w:t>
      </w:r>
    </w:p>
    <w:p w14:paraId="555F1DCD" w14:textId="50225793" w:rsidR="00755008" w:rsidRDefault="00755008" w:rsidP="00755008">
      <w:r>
        <w:rPr>
          <w:rFonts w:hint="eastAsia"/>
          <w:noProof/>
        </w:rPr>
        <w:drawing>
          <wp:inline distT="0" distB="0" distL="0" distR="0" wp14:anchorId="1E9E358D" wp14:editId="0552AF79">
            <wp:extent cx="3474720" cy="209287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屏幕截图(14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87" cy="20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7918" w14:textId="2642BF08" w:rsidR="00755008" w:rsidRDefault="00755008" w:rsidP="00755008">
      <w:r>
        <w:rPr>
          <w:rFonts w:hint="eastAsia"/>
          <w:noProof/>
        </w:rPr>
        <w:drawing>
          <wp:inline distT="0" distB="0" distL="0" distR="0" wp14:anchorId="10B603D1" wp14:editId="4D17D492">
            <wp:extent cx="3464427" cy="2080260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屏幕截图(15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489" cy="20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F26" w14:textId="55C3CE1C" w:rsidR="00755008" w:rsidRDefault="00755008" w:rsidP="00755008">
      <w:r>
        <w:rPr>
          <w:rFonts w:hint="eastAsia"/>
          <w:noProof/>
        </w:rPr>
        <w:lastRenderedPageBreak/>
        <w:drawing>
          <wp:inline distT="0" distB="0" distL="0" distR="0" wp14:anchorId="058CFECC" wp14:editId="1DB8CE01">
            <wp:extent cx="3771900" cy="2223413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屏幕截图(17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887" cy="223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E887" w14:textId="77777777" w:rsidR="00755008" w:rsidRDefault="00755008" w:rsidP="00755008">
      <w:pPr>
        <w:rPr>
          <w:rFonts w:hint="eastAsia"/>
        </w:rPr>
      </w:pPr>
    </w:p>
    <w:p w14:paraId="3344FBBF" w14:textId="3F6C440C" w:rsidR="00755008" w:rsidRDefault="00755008" w:rsidP="00755008">
      <w:r>
        <w:rPr>
          <w:rFonts w:hint="eastAsia"/>
        </w:rPr>
        <w:t>2</w:t>
      </w:r>
      <w:r>
        <w:rPr>
          <w:rFonts w:hint="eastAsia"/>
        </w:rPr>
        <w:t>、创建用户</w:t>
      </w:r>
    </w:p>
    <w:p w14:paraId="377B65F7" w14:textId="46C87619" w:rsidR="00755008" w:rsidRDefault="00755008" w:rsidP="00755008">
      <w:r>
        <w:rPr>
          <w:rFonts w:hint="eastAsia"/>
          <w:noProof/>
        </w:rPr>
        <w:drawing>
          <wp:inline distT="0" distB="0" distL="0" distR="0" wp14:anchorId="0BE4066F" wp14:editId="4C611F7A">
            <wp:extent cx="3444538" cy="2514818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屏幕截图(18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81A4" w14:textId="07B86BB2" w:rsidR="00755008" w:rsidRDefault="00755008" w:rsidP="00755008">
      <w:pPr>
        <w:rPr>
          <w:rFonts w:hint="eastAsia"/>
        </w:rPr>
      </w:pPr>
      <w:r>
        <w:rPr>
          <w:rFonts w:hint="eastAsia"/>
        </w:rPr>
        <w:t>给这个用户</w:t>
      </w:r>
      <w:proofErr w:type="gramStart"/>
      <w:r>
        <w:rPr>
          <w:rFonts w:hint="eastAsia"/>
        </w:rPr>
        <w:t>完全访问</w:t>
      </w:r>
      <w:proofErr w:type="gramEnd"/>
      <w:r>
        <w:rPr>
          <w:rFonts w:hint="eastAsia"/>
        </w:rPr>
        <w:t>的权限</w:t>
      </w:r>
    </w:p>
    <w:p w14:paraId="6073347F" w14:textId="315929CE" w:rsidR="00755008" w:rsidRDefault="00755008" w:rsidP="007550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A59FF6" wp14:editId="29BCB069">
            <wp:extent cx="3436918" cy="252243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屏幕截图(19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CFF" w14:textId="77777777" w:rsidR="0008669C" w:rsidRDefault="0008669C" w:rsidP="00E1375A">
      <w:pPr>
        <w:rPr>
          <w:rFonts w:hint="eastAsia"/>
        </w:rPr>
      </w:pPr>
    </w:p>
    <w:p w14:paraId="28FC7A02" w14:textId="49084668" w:rsidR="00BA7C3F" w:rsidRDefault="00BA7C3F" w:rsidP="00E1375A"/>
    <w:p w14:paraId="5D81ED34" w14:textId="5A18025E" w:rsidR="00755008" w:rsidRDefault="00755008" w:rsidP="00E1375A">
      <w:r>
        <w:rPr>
          <w:rFonts w:hint="eastAsia"/>
        </w:rPr>
        <w:lastRenderedPageBreak/>
        <w:t>3</w:t>
      </w:r>
      <w:r>
        <w:rPr>
          <w:rFonts w:hint="eastAsia"/>
        </w:rPr>
        <w:t>、进行测试</w:t>
      </w:r>
    </w:p>
    <w:p w14:paraId="05943343" w14:textId="00076BA5" w:rsidR="00755008" w:rsidRDefault="00755008" w:rsidP="00E1375A">
      <w:r>
        <w:rPr>
          <w:rFonts w:hint="eastAsia"/>
          <w:noProof/>
        </w:rPr>
        <w:drawing>
          <wp:inline distT="0" distB="0" distL="0" distR="0" wp14:anchorId="2D26041D" wp14:editId="658A2702">
            <wp:extent cx="3741420" cy="2625282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屏幕截图(322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04" cy="26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C58" w14:textId="0AEEBE99" w:rsidR="00755008" w:rsidRDefault="00755008" w:rsidP="00E1375A">
      <w:r>
        <w:rPr>
          <w:rFonts w:hint="eastAsia"/>
          <w:noProof/>
        </w:rPr>
        <w:drawing>
          <wp:inline distT="0" distB="0" distL="0" distR="0" wp14:anchorId="5DDDCBB2" wp14:editId="106B998F">
            <wp:extent cx="3962400" cy="2130707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屏幕截图(323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05" cy="214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972D" w14:textId="69DF7C11" w:rsidR="00755008" w:rsidRDefault="00755008" w:rsidP="00E1375A">
      <w:r>
        <w:rPr>
          <w:rFonts w:hint="eastAsia"/>
        </w:rPr>
        <w:t>对文件进行操作</w:t>
      </w:r>
    </w:p>
    <w:p w14:paraId="3DA777C9" w14:textId="27C5068C" w:rsidR="00755008" w:rsidRDefault="00755008" w:rsidP="00E1375A">
      <w:r>
        <w:rPr>
          <w:noProof/>
        </w:rPr>
        <w:drawing>
          <wp:inline distT="0" distB="0" distL="0" distR="0" wp14:anchorId="633EE63B" wp14:editId="4093F5BC">
            <wp:extent cx="3592812" cy="2324100"/>
            <wp:effectExtent l="0" t="0" r="825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屏幕截图(324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724" cy="23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可以删除</w:t>
      </w:r>
    </w:p>
    <w:p w14:paraId="4C98FDAE" w14:textId="77777777" w:rsidR="00755008" w:rsidRDefault="00755008" w:rsidP="00E1375A">
      <w:pPr>
        <w:rPr>
          <w:rFonts w:hint="eastAsia"/>
        </w:rPr>
      </w:pPr>
    </w:p>
    <w:p w14:paraId="32959282" w14:textId="08578AE2" w:rsidR="00755008" w:rsidRDefault="00755008" w:rsidP="00E1375A">
      <w:r>
        <w:rPr>
          <w:rFonts w:hint="eastAsia"/>
        </w:rPr>
        <w:t>新建一个只有访问权限的用户进行删除</w:t>
      </w:r>
    </w:p>
    <w:p w14:paraId="2177B321" w14:textId="60CDCBD0" w:rsidR="00755008" w:rsidRDefault="00755008" w:rsidP="00E1375A">
      <w:r>
        <w:rPr>
          <w:rFonts w:hint="eastAsia"/>
        </w:rPr>
        <w:t>结果</w:t>
      </w:r>
    </w:p>
    <w:p w14:paraId="5210DA0E" w14:textId="230D2967" w:rsidR="00755008" w:rsidRDefault="00755008" w:rsidP="00E1375A">
      <w:r>
        <w:rPr>
          <w:rFonts w:hint="eastAsia"/>
          <w:noProof/>
        </w:rPr>
        <w:lastRenderedPageBreak/>
        <w:drawing>
          <wp:inline distT="0" distB="0" distL="0" distR="0" wp14:anchorId="65983316" wp14:editId="2438687C">
            <wp:extent cx="3474720" cy="228752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屏幕截图(325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00" cy="22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0B6A" w14:textId="0E496E00" w:rsidR="00755008" w:rsidRDefault="00755008" w:rsidP="00E1375A"/>
    <w:p w14:paraId="320DB8C3" w14:textId="0536C45A" w:rsidR="00755008" w:rsidRDefault="00755008" w:rsidP="00E1375A"/>
    <w:p w14:paraId="21176094" w14:textId="429993EE" w:rsidR="00755008" w:rsidRDefault="00755008" w:rsidP="00E1375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9C0234">
        <w:rPr>
          <w:rFonts w:hint="eastAsia"/>
        </w:rPr>
        <w:t>配置</w:t>
      </w:r>
      <w:r w:rsidR="009C0234">
        <w:rPr>
          <w:rFonts w:hint="eastAsia"/>
        </w:rPr>
        <w:t>smtp</w:t>
      </w:r>
      <w:r w:rsidR="009C0234">
        <w:t xml:space="preserve"> </w:t>
      </w:r>
      <w:r w:rsidR="009C0234">
        <w:rPr>
          <w:rFonts w:hint="eastAsia"/>
        </w:rPr>
        <w:t>和</w:t>
      </w:r>
      <w:r w:rsidR="009C0234">
        <w:rPr>
          <w:rFonts w:hint="eastAsia"/>
        </w:rPr>
        <w:t>pop</w:t>
      </w:r>
      <w:r w:rsidR="009C0234">
        <w:rPr>
          <w:rFonts w:hint="eastAsia"/>
        </w:rPr>
        <w:t>服务器</w:t>
      </w:r>
    </w:p>
    <w:p w14:paraId="18CCF8A4" w14:textId="4488CE83" w:rsidR="008B458F" w:rsidRDefault="008B458F" w:rsidP="00E1375A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>smtp</w:t>
      </w:r>
      <w:r>
        <w:rPr>
          <w:rFonts w:hint="eastAsia"/>
        </w:rPr>
        <w:t>服务器</w:t>
      </w:r>
    </w:p>
    <w:p w14:paraId="4F67637C" w14:textId="027DE309" w:rsidR="008B458F" w:rsidRDefault="008B458F" w:rsidP="00E1375A">
      <w:r>
        <w:rPr>
          <w:rFonts w:hint="eastAsia"/>
        </w:rPr>
        <w:t>同时进行配置</w:t>
      </w:r>
    </w:p>
    <w:p w14:paraId="327B8099" w14:textId="3354345D" w:rsidR="008B458F" w:rsidRDefault="008B458F" w:rsidP="00E1375A">
      <w:r>
        <w:rPr>
          <w:noProof/>
        </w:rPr>
        <w:drawing>
          <wp:inline distT="0" distB="0" distL="0" distR="0" wp14:anchorId="40BC2311" wp14:editId="6566C9AF">
            <wp:extent cx="3398520" cy="243717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329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54" cy="2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B870" w14:textId="363DEE5C" w:rsidR="008B458F" w:rsidRDefault="008B458F" w:rsidP="00E1375A">
      <w:r>
        <w:rPr>
          <w:rFonts w:hint="eastAsia"/>
          <w:noProof/>
        </w:rPr>
        <w:drawing>
          <wp:inline distT="0" distB="0" distL="0" distR="0" wp14:anchorId="1035D86C" wp14:editId="2EA84CD5">
            <wp:extent cx="3337560" cy="23088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330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27" cy="23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1DE9" w14:textId="77777777" w:rsidR="008B458F" w:rsidRDefault="008B458F" w:rsidP="00E1375A">
      <w:pPr>
        <w:rPr>
          <w:rFonts w:hint="eastAsia"/>
        </w:rPr>
      </w:pPr>
    </w:p>
    <w:p w14:paraId="709A5D91" w14:textId="6F83FFA2" w:rsidR="008B458F" w:rsidRPr="00CD75F9" w:rsidRDefault="008B458F" w:rsidP="00E1375A">
      <w:pPr>
        <w:rPr>
          <w:rFonts w:asciiTheme="minorEastAsia" w:hAnsiTheme="minorEastAsia"/>
          <w:color w:val="4D4D4D"/>
          <w:shd w:val="clear" w:color="auto" w:fill="FFFFFF"/>
        </w:rPr>
      </w:pPr>
      <w:r w:rsidRPr="00CD75F9">
        <w:rPr>
          <w:rFonts w:asciiTheme="minorEastAsia" w:hAnsiTheme="minorEastAsia" w:hint="eastAsia"/>
        </w:rPr>
        <w:lastRenderedPageBreak/>
        <w:t xml:space="preserve">2、安装第三方pop服务 </w:t>
      </w:r>
      <w:r w:rsidRPr="00CD75F9">
        <w:rPr>
          <w:rFonts w:asciiTheme="minorEastAsia" w:hAnsiTheme="minorEastAsia"/>
        </w:rPr>
        <w:t xml:space="preserve"> </w:t>
      </w:r>
      <w:proofErr w:type="spellStart"/>
      <w:r w:rsidRPr="00CD75F9">
        <w:rPr>
          <w:rFonts w:asciiTheme="minorEastAsia" w:hAnsiTheme="minorEastAsia" w:hint="eastAsia"/>
          <w:color w:val="4D4D4D"/>
          <w:shd w:val="clear" w:color="auto" w:fill="FFFFFF"/>
        </w:rPr>
        <w:t>VisendoSMTPExtender</w:t>
      </w:r>
      <w:proofErr w:type="spellEnd"/>
    </w:p>
    <w:p w14:paraId="35F2E290" w14:textId="15888054" w:rsidR="008B458F" w:rsidRPr="00CD75F9" w:rsidRDefault="008B458F" w:rsidP="00E1375A">
      <w:pPr>
        <w:rPr>
          <w:rFonts w:asciiTheme="minorEastAsia" w:hAnsiTheme="minorEastAsia"/>
          <w:color w:val="4D4D4D"/>
          <w:shd w:val="clear" w:color="auto" w:fill="FFFFFF"/>
        </w:rPr>
      </w:pPr>
      <w:r w:rsidRPr="00CD75F9">
        <w:rPr>
          <w:rFonts w:asciiTheme="minorEastAsia" w:hAnsiTheme="minorEastAsia" w:hint="eastAsia"/>
          <w:color w:val="4D4D4D"/>
          <w:shd w:val="clear" w:color="auto" w:fill="FFFFFF"/>
        </w:rPr>
        <w:t>同时创建一个新用户</w:t>
      </w:r>
    </w:p>
    <w:p w14:paraId="30AFC26D" w14:textId="239C04EF" w:rsidR="008B458F" w:rsidRPr="00CD75F9" w:rsidRDefault="00CD75F9" w:rsidP="00E1375A">
      <w:pPr>
        <w:rPr>
          <w:rFonts w:asciiTheme="minorEastAsia" w:hAnsiTheme="minorEastAsia"/>
          <w:color w:val="4D4D4D"/>
          <w:shd w:val="clear" w:color="auto" w:fill="FFFFFF"/>
        </w:rPr>
      </w:pPr>
      <w:r w:rsidRPr="00CD75F9">
        <w:rPr>
          <w:rFonts w:asciiTheme="minorEastAsia" w:hAnsiTheme="minorEastAsia"/>
          <w:noProof/>
          <w:color w:val="4D4D4D"/>
          <w:shd w:val="clear" w:color="auto" w:fill="FFFFFF"/>
        </w:rPr>
        <w:drawing>
          <wp:inline distT="0" distB="0" distL="0" distR="0" wp14:anchorId="537E62F9" wp14:editId="59D0355D">
            <wp:extent cx="3756660" cy="336579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331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24" cy="33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7A0" w14:textId="2931A4ED" w:rsidR="00CD75F9" w:rsidRPr="00CD75F9" w:rsidRDefault="00CD75F9" w:rsidP="00E1375A">
      <w:pPr>
        <w:rPr>
          <w:rFonts w:asciiTheme="minorEastAsia" w:hAnsiTheme="minorEastAsia"/>
          <w:color w:val="4D4D4D"/>
          <w:shd w:val="clear" w:color="auto" w:fill="FFFFFF"/>
        </w:rPr>
      </w:pPr>
      <w:r w:rsidRPr="00CD75F9">
        <w:rPr>
          <w:rFonts w:asciiTheme="minorEastAsia" w:hAnsiTheme="minorEastAsia" w:hint="eastAsia"/>
          <w:color w:val="4D4D4D"/>
          <w:shd w:val="clear" w:color="auto" w:fill="FFFFFF"/>
        </w:rPr>
        <w:t>启动服务</w:t>
      </w:r>
    </w:p>
    <w:p w14:paraId="7090D683" w14:textId="43A54E54" w:rsidR="00CD75F9" w:rsidRPr="00CD75F9" w:rsidRDefault="00CD75F9" w:rsidP="00E1375A">
      <w:pPr>
        <w:rPr>
          <w:rFonts w:asciiTheme="minorEastAsia" w:hAnsiTheme="minorEastAsia" w:hint="eastAsia"/>
          <w:color w:val="4D4D4D"/>
          <w:shd w:val="clear" w:color="auto" w:fill="FFFFFF"/>
        </w:rPr>
      </w:pPr>
      <w:r w:rsidRPr="00CD75F9">
        <w:rPr>
          <w:rFonts w:asciiTheme="minorEastAsia" w:hAnsiTheme="minorEastAsia" w:hint="eastAsia"/>
          <w:noProof/>
          <w:color w:val="4D4D4D"/>
          <w:shd w:val="clear" w:color="auto" w:fill="FFFFFF"/>
        </w:rPr>
        <w:drawing>
          <wp:inline distT="0" distB="0" distL="0" distR="0" wp14:anchorId="37BACB27" wp14:editId="2A2AD5D1">
            <wp:extent cx="3846183" cy="2141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332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759" cy="21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45A" w14:textId="485980DA" w:rsidR="008B458F" w:rsidRPr="00CD75F9" w:rsidRDefault="008B458F" w:rsidP="00E1375A">
      <w:pPr>
        <w:rPr>
          <w:rFonts w:asciiTheme="minorEastAsia" w:hAnsiTheme="minorEastAsia"/>
          <w:color w:val="4D4D4D"/>
          <w:shd w:val="clear" w:color="auto" w:fill="FFFFFF"/>
        </w:rPr>
      </w:pPr>
    </w:p>
    <w:p w14:paraId="2CB10CF1" w14:textId="1F4A3E56" w:rsidR="00CD75F9" w:rsidRPr="00CD75F9" w:rsidRDefault="00CD75F9" w:rsidP="00E1375A">
      <w:pPr>
        <w:rPr>
          <w:rFonts w:asciiTheme="minorEastAsia" w:hAnsiTheme="minorEastAsia"/>
          <w:color w:val="4D4D4D"/>
          <w:shd w:val="clear" w:color="auto" w:fill="FFFFFF"/>
        </w:rPr>
      </w:pPr>
    </w:p>
    <w:p w14:paraId="7E463956" w14:textId="3BE4A986" w:rsidR="00CD75F9" w:rsidRPr="00CD75F9" w:rsidRDefault="00CD75F9" w:rsidP="00E1375A">
      <w:pPr>
        <w:rPr>
          <w:rFonts w:asciiTheme="minorEastAsia" w:hAnsiTheme="minorEastAsia" w:hint="eastAsia"/>
          <w:color w:val="4D4D4D"/>
          <w:shd w:val="clear" w:color="auto" w:fill="FFFFFF"/>
        </w:rPr>
      </w:pPr>
      <w:r w:rsidRPr="00CD75F9">
        <w:rPr>
          <w:rFonts w:asciiTheme="minorEastAsia" w:hAnsiTheme="minorEastAsia" w:hint="eastAsia"/>
          <w:color w:val="4D4D4D"/>
          <w:shd w:val="clear" w:color="auto" w:fill="FFFFFF"/>
        </w:rPr>
        <w:t>3、通过outlook进行测试</w:t>
      </w:r>
    </w:p>
    <w:p w14:paraId="5B4E2AAB" w14:textId="04576EDD" w:rsidR="008B458F" w:rsidRDefault="009B29DD" w:rsidP="00E1375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/>
          <w:noProof/>
          <w:color w:val="4D4D4D"/>
          <w:shd w:val="clear" w:color="auto" w:fill="FFFFFF"/>
        </w:rPr>
        <w:lastRenderedPageBreak/>
        <w:drawing>
          <wp:inline distT="0" distB="0" distL="0" distR="0" wp14:anchorId="33C69B2B" wp14:editId="653383E2">
            <wp:extent cx="3436620" cy="21594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截图(333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47" cy="2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CE22" w14:textId="208120F8" w:rsidR="009B29DD" w:rsidRDefault="009B29DD" w:rsidP="00E1375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D4D4D"/>
          <w:shd w:val="clear" w:color="auto" w:fill="FFFFFF"/>
        </w:rPr>
        <w:drawing>
          <wp:inline distT="0" distB="0" distL="0" distR="0" wp14:anchorId="42A51BA5" wp14:editId="34C263F3">
            <wp:extent cx="3467100" cy="2166536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截图(334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397" cy="21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CB5" w14:textId="3CE52898" w:rsidR="009B29DD" w:rsidRDefault="009B29DD" w:rsidP="00E1375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D4D4D"/>
          <w:shd w:val="clear" w:color="auto" w:fill="FFFFFF"/>
        </w:rPr>
        <w:drawing>
          <wp:inline distT="0" distB="0" distL="0" distR="0" wp14:anchorId="6E698AB4" wp14:editId="7B426337">
            <wp:extent cx="3472123" cy="2179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截图(336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38" cy="2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338C" w14:textId="719E92CA" w:rsidR="009B29DD" w:rsidRDefault="009B29DD" w:rsidP="00E1375A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4D4D4D"/>
          <w:shd w:val="clear" w:color="auto" w:fill="FFFFFF"/>
        </w:rPr>
        <w:lastRenderedPageBreak/>
        <w:drawing>
          <wp:inline distT="0" distB="0" distL="0" distR="0" wp14:anchorId="6B725055" wp14:editId="42F1FF7D">
            <wp:extent cx="3530680" cy="22021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截图(335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28" cy="22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6E" w14:textId="77777777" w:rsidR="008B458F" w:rsidRDefault="008B458F" w:rsidP="00E1375A">
      <w:pPr>
        <w:rPr>
          <w:rFonts w:hint="eastAsia"/>
        </w:rPr>
      </w:pPr>
    </w:p>
    <w:p w14:paraId="1FC61DE6" w14:textId="6EFF98A9" w:rsidR="008B458F" w:rsidRDefault="00B103C2" w:rsidP="00E1375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outlook</w:t>
      </w:r>
      <w:r>
        <w:rPr>
          <w:rFonts w:hint="eastAsia"/>
        </w:rPr>
        <w:t>中成功收到测试文件</w:t>
      </w:r>
    </w:p>
    <w:p w14:paraId="224EDCA3" w14:textId="77777777" w:rsidR="008B458F" w:rsidRPr="00315DC3" w:rsidRDefault="008B458F" w:rsidP="00E1375A">
      <w:pPr>
        <w:rPr>
          <w:rFonts w:hint="eastAsia"/>
        </w:rPr>
      </w:pPr>
    </w:p>
    <w:permEnd w:id="2078938462"/>
    <w:p w14:paraId="65A80381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37E04D71" w14:textId="410BCEC5" w:rsidR="00B103C2" w:rsidRDefault="00B103C2" w:rsidP="00B103C2">
      <w:pPr>
        <w:spacing w:before="120" w:after="120"/>
      </w:pPr>
      <w:permStart w:id="1591153300" w:edGrp="everyone"/>
      <w:r>
        <w:rPr>
          <w:rFonts w:hint="eastAsia"/>
        </w:rPr>
        <w:t>对各种服务器的配置有了一定的认识，更能理解计算机网络的</w:t>
      </w:r>
      <w:r>
        <w:rPr>
          <w:rFonts w:hint="eastAsia"/>
        </w:rPr>
        <w:t>CS</w:t>
      </w:r>
      <w:r>
        <w:rPr>
          <w:rFonts w:hint="eastAsia"/>
        </w:rPr>
        <w:t>模式，有助于记忆的加深</w:t>
      </w:r>
    </w:p>
    <w:permEnd w:id="1591153300"/>
    <w:p w14:paraId="7B9344AF" w14:textId="655133D6" w:rsidR="00D4081B" w:rsidRPr="00BB3FAD" w:rsidRDefault="00D4081B" w:rsidP="00133A8D">
      <w:pPr>
        <w:spacing w:before="120" w:after="120"/>
        <w:rPr>
          <w:rFonts w:ascii="Times New Roman" w:eastAsia="楷体" w:hAnsi="Times New Roman"/>
          <w:b/>
          <w:bCs/>
          <w:color w:val="FF0000"/>
        </w:rPr>
      </w:pPr>
    </w:p>
    <w:sectPr w:rsidR="00D4081B" w:rsidRPr="00BB3FAD" w:rsidSect="00020260">
      <w:headerReference w:type="default" r:id="rId61"/>
      <w:footerReference w:type="default" r:id="rId6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8957D" w14:textId="77777777" w:rsidR="00C76FC1" w:rsidRDefault="00C76FC1" w:rsidP="007463A1">
      <w:r>
        <w:separator/>
      </w:r>
    </w:p>
  </w:endnote>
  <w:endnote w:type="continuationSeparator" w:id="0">
    <w:p w14:paraId="3B364FDD" w14:textId="77777777" w:rsidR="00C76FC1" w:rsidRDefault="00C76FC1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B7109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258211" w14:textId="77777777" w:rsidR="00C76FC1" w:rsidRDefault="00C76FC1" w:rsidP="007463A1">
      <w:r>
        <w:separator/>
      </w:r>
    </w:p>
  </w:footnote>
  <w:footnote w:type="continuationSeparator" w:id="0">
    <w:p w14:paraId="588DCC4E" w14:textId="77777777" w:rsidR="00C76FC1" w:rsidRDefault="00C76FC1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F27A6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962BF"/>
    <w:multiLevelType w:val="hybridMultilevel"/>
    <w:tmpl w:val="13029696"/>
    <w:lvl w:ilvl="0" w:tplc="B4CA2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D812C2"/>
    <w:multiLevelType w:val="hybridMultilevel"/>
    <w:tmpl w:val="B97E8D70"/>
    <w:lvl w:ilvl="0" w:tplc="B9322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CC0"/>
    <w:multiLevelType w:val="hybridMultilevel"/>
    <w:tmpl w:val="65A6F226"/>
    <w:lvl w:ilvl="0" w:tplc="5AD88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181C33"/>
    <w:multiLevelType w:val="hybridMultilevel"/>
    <w:tmpl w:val="0B02BCBE"/>
    <w:lvl w:ilvl="0" w:tplc="FDCC0F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797796"/>
    <w:multiLevelType w:val="hybridMultilevel"/>
    <w:tmpl w:val="F36AAF88"/>
    <w:lvl w:ilvl="0" w:tplc="FCCCD7D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3"/>
  </w:num>
  <w:num w:numId="10">
    <w:abstractNumId w:val="4"/>
  </w:num>
  <w:num w:numId="11">
    <w:abstractNumId w:val="0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ocumentProtection w:edit="readOnly" w:enforcement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70B"/>
    <w:rsid w:val="00020260"/>
    <w:rsid w:val="000243CA"/>
    <w:rsid w:val="00047C8B"/>
    <w:rsid w:val="0008669C"/>
    <w:rsid w:val="00097805"/>
    <w:rsid w:val="000E71E9"/>
    <w:rsid w:val="000F25C8"/>
    <w:rsid w:val="0011621D"/>
    <w:rsid w:val="00133A8D"/>
    <w:rsid w:val="001A5A3B"/>
    <w:rsid w:val="001E3DAC"/>
    <w:rsid w:val="002122E7"/>
    <w:rsid w:val="002620E6"/>
    <w:rsid w:val="002E4C46"/>
    <w:rsid w:val="00300947"/>
    <w:rsid w:val="00315DC3"/>
    <w:rsid w:val="00346E75"/>
    <w:rsid w:val="00354BA9"/>
    <w:rsid w:val="00361E53"/>
    <w:rsid w:val="0039350C"/>
    <w:rsid w:val="003A4F36"/>
    <w:rsid w:val="003D6017"/>
    <w:rsid w:val="00454347"/>
    <w:rsid w:val="00491B9C"/>
    <w:rsid w:val="004F7E27"/>
    <w:rsid w:val="00542597"/>
    <w:rsid w:val="006A369E"/>
    <w:rsid w:val="00704802"/>
    <w:rsid w:val="007463A1"/>
    <w:rsid w:val="00755008"/>
    <w:rsid w:val="00791E9D"/>
    <w:rsid w:val="007E0543"/>
    <w:rsid w:val="007F570B"/>
    <w:rsid w:val="00824226"/>
    <w:rsid w:val="00892695"/>
    <w:rsid w:val="008B458F"/>
    <w:rsid w:val="008C7299"/>
    <w:rsid w:val="0097038D"/>
    <w:rsid w:val="009B29DD"/>
    <w:rsid w:val="009C0234"/>
    <w:rsid w:val="00A204B3"/>
    <w:rsid w:val="00A30178"/>
    <w:rsid w:val="00A33E39"/>
    <w:rsid w:val="00A527AA"/>
    <w:rsid w:val="00AB35A6"/>
    <w:rsid w:val="00AC1E74"/>
    <w:rsid w:val="00AE44C6"/>
    <w:rsid w:val="00B103C2"/>
    <w:rsid w:val="00B377AF"/>
    <w:rsid w:val="00B4299D"/>
    <w:rsid w:val="00B560D7"/>
    <w:rsid w:val="00BA7C3F"/>
    <w:rsid w:val="00BB3FAD"/>
    <w:rsid w:val="00BC2529"/>
    <w:rsid w:val="00BF6E52"/>
    <w:rsid w:val="00C049ED"/>
    <w:rsid w:val="00C07A96"/>
    <w:rsid w:val="00C356A1"/>
    <w:rsid w:val="00C76FC1"/>
    <w:rsid w:val="00CB3A4E"/>
    <w:rsid w:val="00CD75F9"/>
    <w:rsid w:val="00D328C3"/>
    <w:rsid w:val="00D4081B"/>
    <w:rsid w:val="00D44FE3"/>
    <w:rsid w:val="00D452BA"/>
    <w:rsid w:val="00D5691D"/>
    <w:rsid w:val="00DC75FE"/>
    <w:rsid w:val="00DE7553"/>
    <w:rsid w:val="00E1375A"/>
    <w:rsid w:val="00E2469E"/>
    <w:rsid w:val="00E407B1"/>
    <w:rsid w:val="00E650D1"/>
    <w:rsid w:val="00EE11F6"/>
    <w:rsid w:val="00EF42A1"/>
    <w:rsid w:val="00EF471F"/>
    <w:rsid w:val="00F604C5"/>
    <w:rsid w:val="00FB5129"/>
    <w:rsid w:val="00FD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2B384"/>
  <w15:chartTrackingRefBased/>
  <w15:docId w15:val="{0633F04E-248D-4C2F-8B93-2FDD3CEC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7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995340474\FileRecv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5715F-675E-42F4-89C2-AAA1AEFEE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605</TotalTime>
  <Pages>22</Pages>
  <Words>156</Words>
  <Characters>892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99534</dc:creator>
  <cp:keywords/>
  <dc:description/>
  <cp:lastModifiedBy>995340474@qq.com</cp:lastModifiedBy>
  <cp:revision>2</cp:revision>
  <dcterms:created xsi:type="dcterms:W3CDTF">2020-05-08T07:20:00Z</dcterms:created>
  <dcterms:modified xsi:type="dcterms:W3CDTF">2020-05-09T11:01:00Z</dcterms:modified>
</cp:coreProperties>
</file>